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hyperlink r:id="rId9" w:history="1">
                                <w:r w:rsidR="000462C4">
                                  <w:rPr>
                                    <w:rStyle w:val="Hyperlink"/>
                                    <w:rFonts w:asciiTheme="minorHAnsi" w:hAnsi="Cambria" w:cstheme="minorBidi"/>
                                    <w:color w:val="000000" w:themeColor="text1"/>
                                    <w:kern w:val="24"/>
                                    <w:sz w:val="14"/>
                                    <w:szCs w:val="14"/>
                                  </w:rPr>
                                  <w:t>CC 2.0 BY Matthew</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BE0641"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8E5C90"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r w:rsidR="000462C4">
                                  <w:rPr>
                                    <w:rStyle w:val="Hyperlink"/>
                                    <w:rFonts w:asciiTheme="minorHAnsi" w:hAnsi="Cambria" w:cstheme="minorBidi"/>
                                    <w:color w:val="000000" w:themeColor="text1"/>
                                    <w:kern w:val="24"/>
                                    <w:sz w:val="10"/>
                                    <w:szCs w:val="10"/>
                                  </w:rPr>
                                  <w:t>Unported</w:t>
                                </w:r>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8E5C90"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8E5C90"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r w:rsidR="000462C4">
                                  <w:rPr>
                                    <w:rStyle w:val="Hyperlink"/>
                                    <w:rFonts w:asciiTheme="minorHAnsi" w:hAnsi="Cambria" w:cstheme="minorBidi"/>
                                    <w:color w:val="000000" w:themeColor="text1"/>
                                    <w:kern w:val="24"/>
                                    <w:sz w:val="12"/>
                                    <w:szCs w:val="12"/>
                                  </w:rPr>
                                  <w:t>Superawesomevectors</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8E5C90"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8E5C90"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8E5C90"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8E5C90"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8E5C90"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  “I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033D9DD4"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BA6049">
            <w:t xml:space="preserve">Jake Kenealy </w:t>
          </w:r>
          <w:r w:rsidR="00BA6049" w:rsidRPr="00BA6049">
            <w:t>12197775</w:t>
          </w:r>
          <w:r w:rsidR="00BA6049">
            <w:t xml:space="preserve"> </w:t>
          </w:r>
        </w:sdtContent>
      </w:sdt>
    </w:p>
    <w:p w14:paraId="54209BFB" w14:textId="67B81424"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BA6049">
            <w:t xml:space="preserve">David Schenck </w:t>
          </w:r>
          <w:r w:rsidR="00BA6049" w:rsidRPr="00BA6049">
            <w:t>12112782</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8E5C90"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1F3791DB" w:rsidR="001B199A" w:rsidRDefault="008E5C90" w:rsidP="001B199A">
      <w:sdt>
        <w:sdtPr>
          <w:id w:val="1189497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Compromise</w:t>
      </w:r>
    </w:p>
    <w:p w14:paraId="61B8F103" w14:textId="4E184F0D" w:rsidR="001B199A" w:rsidRDefault="008E5C90"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6AA34845" w:rsidR="001B199A" w:rsidRDefault="008E5C90" w:rsidP="001B199A">
      <w:sdt>
        <w:sdtPr>
          <w:id w:val="608861311"/>
          <w14:checkbox>
            <w14:checked w14:val="1"/>
            <w14:checkedState w14:val="2612" w14:font="MS Gothic"/>
            <w14:uncheckedState w14:val="2610" w14:font="MS Gothic"/>
          </w14:checkbox>
        </w:sdtPr>
        <w:sdtEndPr/>
        <w:sdtContent>
          <w:r w:rsidR="00BA6049">
            <w:rPr>
              <w:rFonts w:ascii="MS Gothic" w:eastAsia="MS Gothic" w:hAnsi="MS Gothic" w:hint="eastAsia"/>
            </w:rPr>
            <w:t>☒</w:t>
          </w:r>
        </w:sdtContent>
      </w:sdt>
      <w:r w:rsidR="001B199A">
        <w:t>Collaborate/Confront</w:t>
      </w:r>
    </w:p>
    <w:p w14:paraId="7F0C67FD" w14:textId="619E0D99" w:rsidR="001B199A" w:rsidRDefault="008E5C90"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5E1A9200" w:rsidR="00A40276" w:rsidRDefault="00BA6049" w:rsidP="00A40276">
          <w:r>
            <w:t>To address the issue with Joe and see if he needed help completing the task.</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77777777"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0A8A8D2B" w:rsidR="00572E9B" w:rsidRDefault="00BA6049" w:rsidP="00572E9B">
          <w:r>
            <w:t>Hey Joe, I saw that haven’t completed the summary yet, what’s going on?</w:t>
          </w:r>
        </w:p>
      </w:sdtContent>
    </w:sdt>
    <w:p w14:paraId="34E5CC09" w14:textId="77777777" w:rsidR="00572E9B" w:rsidRDefault="00572E9B" w:rsidP="00572E9B"/>
    <w:p w14:paraId="6BB59ACB" w14:textId="77777777" w:rsidR="00572E9B" w:rsidRDefault="00572E9B" w:rsidP="00572E9B"/>
    <w:p w14:paraId="4332A797" w14:textId="6ED13A47"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sdt>
      <w:sdtPr>
        <w:id w:val="1078561435"/>
        <w:placeholder>
          <w:docPart w:val="DefaultPlaceholder_-1854013440"/>
        </w:placeholder>
      </w:sdtPr>
      <w:sdtEndPr/>
      <w:sdtContent>
        <w:p w14:paraId="19C7DB25" w14:textId="03E06B07" w:rsidR="00572E9B" w:rsidRDefault="00201055" w:rsidP="0016251F">
          <w:r>
            <w:t>The purpose is to find a solution to completing the task on time and observe to see if action is needed. The conflict is that Joe hasn’t completed his task. Jane could ask Joe why he hasn’t completed the task and if he needs help completing the ask.</w:t>
          </w:r>
        </w:p>
      </w:sdtContent>
    </w:sdt>
    <w:p w14:paraId="565959A3" w14:textId="77777777" w:rsidR="00572E9B" w:rsidRDefault="00572E9B" w:rsidP="0016251F"/>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318AD941" w14:textId="6B8B6BC7" w:rsidR="00C95C8F" w:rsidRDefault="00C95C8F" w:rsidP="00A51EDE">
          <w:r>
            <w:t xml:space="preserve">Jane: </w:t>
          </w:r>
          <w:r w:rsidR="00201055">
            <w:t>I feel frustrated when you’ve been unproductive because it lowers my chances of passing the assignment.</w:t>
          </w:r>
          <w:r>
            <w:t xml:space="preserve"> If you think you need help, just come talk to me.</w:t>
          </w:r>
        </w:p>
        <w:p w14:paraId="174D857C" w14:textId="77777777" w:rsidR="00C95C8F" w:rsidRDefault="00C95C8F" w:rsidP="00A51EDE"/>
        <w:p w14:paraId="4B55B03C" w14:textId="4C3D9FD0" w:rsidR="005C1481" w:rsidRDefault="00C95C8F" w:rsidP="00A51EDE">
          <w:r>
            <w:t xml:space="preserve">Joe: I feel ashamed when you’re so productive because </w:t>
          </w:r>
          <w:r w:rsidR="006D38ED">
            <w:t>it makes me feel bad about my own work. I would like to increase my work ethic.</w:t>
          </w:r>
        </w:p>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sdtContent>
        <w:p w14:paraId="00CBDB57" w14:textId="30D3A213" w:rsidR="003B355E" w:rsidRDefault="00D76C2F" w:rsidP="00B071BB">
          <w:r>
            <w:t>Joe thought the report was due next week.</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4FE42BC" w14:textId="1176F2CE" w:rsidR="003B355E" w:rsidRDefault="00D76C2F" w:rsidP="00F12C12">
          <w:r>
            <w:t>Joe new that he had to do the summary, but he thought he had more time.</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22DC4770" w:rsidR="00BC7236" w:rsidRDefault="00D03F5B" w:rsidP="00021FA3">
          <w:r>
            <w:t>Yeah, that’s alright, I’ve been there before. One time I was watching Netflix and I thought it was 2pm but suddenly, it’s dark out. You’ve just got to try to stay on top of things.</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lastRenderedPageBreak/>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151B4ECB" w14:textId="50F44FAE" w:rsidR="00BC7236" w:rsidRDefault="00D03F5B" w:rsidP="00ED0C76">
          <w:r>
            <w:t xml:space="preserve">I’m really sorry, Jane. I genuinely did plan on doing </w:t>
          </w:r>
          <w:r w:rsidR="006D38ED">
            <w:t>the summary,</w:t>
          </w:r>
          <w:r>
            <w:t xml:space="preserve"> but time just slipped away from me</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sdt>
      <w:sdtPr>
        <w:id w:val="-1847624717"/>
        <w:placeholder>
          <w:docPart w:val="DefaultPlaceholder_-1854013440"/>
        </w:placeholder>
      </w:sdtPr>
      <w:sdtEndPr/>
      <w:sdtContent>
        <w:p w14:paraId="73F3B5A2" w14:textId="68C5EE06" w:rsidR="0013641A" w:rsidRDefault="006D38ED" w:rsidP="0016251F">
          <w:r>
            <w:t>Do you want any help writing the summary?</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id w:val="1392391084"/>
        <w:placeholder>
          <w:docPart w:val="DefaultPlaceholder_-1854013440"/>
        </w:placeholder>
      </w:sdtPr>
      <w:sdtEndPr/>
      <w:sdtContent>
        <w:p w14:paraId="777F39D4" w14:textId="0D769948" w:rsidR="0013641A" w:rsidRDefault="006D38ED" w:rsidP="0016251F">
          <w:r>
            <w:t>Jane and Joe work together to write the summary so that it can be submitted on time.</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1C7C1298" w14:textId="162A85EA" w:rsidR="0013641A" w:rsidRDefault="001D1233" w:rsidP="00BE4F37">
          <w:r>
            <w:t>Jane could ask Joe if he wants to work together to write the summary. Perhaps he could tell her his ideas and she structure it to fit the requirements.</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0A67BDA8" w:rsidR="0064712A" w:rsidRDefault="007646C6" w:rsidP="00B85CB9">
          <w:r>
            <w:t xml:space="preserve">Joe could </w:t>
          </w:r>
          <w:r w:rsidR="00E24DE5">
            <w:t xml:space="preserve">ask if Jane if </w:t>
          </w:r>
          <w:r w:rsidR="009220E6">
            <w:t>he could shout</w:t>
          </w:r>
          <w:r w:rsidR="00E24DE5">
            <w:t xml:space="preserve"> her a trip to the movies.</w:t>
          </w:r>
        </w:p>
      </w:sdtContent>
    </w:sdt>
    <w:p w14:paraId="25DCA81B" w14:textId="77777777" w:rsidR="0064712A" w:rsidRDefault="0064712A" w:rsidP="00B85CB9"/>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06E7351E" w:rsidR="00E42C37" w:rsidRDefault="007646C6" w:rsidP="000975F6">
          <w:r>
            <w:t xml:space="preserve">Maintain eye contact, don’t interrupt, don’t multitask, focus on him and not internal monologue, paraphrase his points and ask if she has them correct, </w:t>
          </w:r>
          <w:r w:rsidR="005F5D6B">
            <w:t>and ask clarifying questions.</w:t>
          </w:r>
        </w:p>
      </w:sdtContent>
    </w:sdt>
    <w:p w14:paraId="5044F5BF" w14:textId="16A58EB2" w:rsidR="00B33478" w:rsidRDefault="00B33478" w:rsidP="0016251F"/>
    <w:p w14:paraId="685FFF6E" w14:textId="77777777" w:rsidR="00706EAB" w:rsidRDefault="00706EAB" w:rsidP="0016251F"/>
    <w:p w14:paraId="7E474296" w14:textId="28BC749F"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sdt>
      <w:sdtPr>
        <w:id w:val="617795696"/>
        <w:placeholder>
          <w:docPart w:val="DefaultPlaceholder_-1854013440"/>
        </w:placeholder>
      </w:sdtPr>
      <w:sdtEndPr/>
      <w:sdtContent>
        <w:p w14:paraId="01DC937A" w14:textId="1B694778" w:rsidR="00E42C37" w:rsidRDefault="005F5D6B" w:rsidP="00401FD5">
          <w:r>
            <w:t>Reassure Joe that she isn’t upset, she just wants to know how she can help him get it done.</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3A5B2" w14:textId="77777777" w:rsidR="008E5C90" w:rsidRDefault="008E5C90" w:rsidP="00912467">
      <w:r>
        <w:separator/>
      </w:r>
    </w:p>
  </w:endnote>
  <w:endnote w:type="continuationSeparator" w:id="0">
    <w:p w14:paraId="7CF14F1D" w14:textId="77777777" w:rsidR="008E5C90" w:rsidRDefault="008E5C90"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1126" w14:textId="77777777" w:rsidR="008E5C90" w:rsidRDefault="008E5C90" w:rsidP="00912467">
      <w:r>
        <w:separator/>
      </w:r>
    </w:p>
  </w:footnote>
  <w:footnote w:type="continuationSeparator" w:id="0">
    <w:p w14:paraId="1E4C096F" w14:textId="77777777" w:rsidR="008E5C90" w:rsidRDefault="008E5C90"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5BA"/>
    <w:rsid w:val="00106106"/>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1D1233"/>
    <w:rsid w:val="00201055"/>
    <w:rsid w:val="00201E4A"/>
    <w:rsid w:val="00210DDA"/>
    <w:rsid w:val="00211BA3"/>
    <w:rsid w:val="00211EC1"/>
    <w:rsid w:val="00215001"/>
    <w:rsid w:val="002239CB"/>
    <w:rsid w:val="00227305"/>
    <w:rsid w:val="00227E71"/>
    <w:rsid w:val="00236B27"/>
    <w:rsid w:val="002456B0"/>
    <w:rsid w:val="00245C09"/>
    <w:rsid w:val="00256356"/>
    <w:rsid w:val="00257387"/>
    <w:rsid w:val="00271F56"/>
    <w:rsid w:val="00273C13"/>
    <w:rsid w:val="002740DD"/>
    <w:rsid w:val="002872F0"/>
    <w:rsid w:val="002A633B"/>
    <w:rsid w:val="002A7A64"/>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D0315"/>
    <w:rsid w:val="003E475C"/>
    <w:rsid w:val="003F418B"/>
    <w:rsid w:val="003F679C"/>
    <w:rsid w:val="003F6C27"/>
    <w:rsid w:val="004004B6"/>
    <w:rsid w:val="00401FD5"/>
    <w:rsid w:val="00404509"/>
    <w:rsid w:val="0041790C"/>
    <w:rsid w:val="00430625"/>
    <w:rsid w:val="00430EAE"/>
    <w:rsid w:val="004360E0"/>
    <w:rsid w:val="00437706"/>
    <w:rsid w:val="00442080"/>
    <w:rsid w:val="00443F3B"/>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14F27"/>
    <w:rsid w:val="00516DFF"/>
    <w:rsid w:val="00520CB6"/>
    <w:rsid w:val="00522E9E"/>
    <w:rsid w:val="00523B77"/>
    <w:rsid w:val="00537342"/>
    <w:rsid w:val="0054753D"/>
    <w:rsid w:val="005672F2"/>
    <w:rsid w:val="00567A8E"/>
    <w:rsid w:val="00572E9B"/>
    <w:rsid w:val="0057636D"/>
    <w:rsid w:val="005851BA"/>
    <w:rsid w:val="00591FB5"/>
    <w:rsid w:val="005A328A"/>
    <w:rsid w:val="005C1481"/>
    <w:rsid w:val="005D1E45"/>
    <w:rsid w:val="005D22E4"/>
    <w:rsid w:val="005E25F6"/>
    <w:rsid w:val="005E4AE4"/>
    <w:rsid w:val="005E5044"/>
    <w:rsid w:val="005E716D"/>
    <w:rsid w:val="005E71E1"/>
    <w:rsid w:val="005E793F"/>
    <w:rsid w:val="005F5D6B"/>
    <w:rsid w:val="005F6433"/>
    <w:rsid w:val="00611C58"/>
    <w:rsid w:val="006121D3"/>
    <w:rsid w:val="006148D4"/>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38ED"/>
    <w:rsid w:val="006D54BF"/>
    <w:rsid w:val="006D55B3"/>
    <w:rsid w:val="006E0EA6"/>
    <w:rsid w:val="006E705D"/>
    <w:rsid w:val="006F4E4A"/>
    <w:rsid w:val="00700900"/>
    <w:rsid w:val="00706B4C"/>
    <w:rsid w:val="00706EAB"/>
    <w:rsid w:val="00727290"/>
    <w:rsid w:val="00730A5B"/>
    <w:rsid w:val="00733CB9"/>
    <w:rsid w:val="00736851"/>
    <w:rsid w:val="00746BF2"/>
    <w:rsid w:val="00755E75"/>
    <w:rsid w:val="00763AF3"/>
    <w:rsid w:val="007646C6"/>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A2F91"/>
    <w:rsid w:val="008B411C"/>
    <w:rsid w:val="008C184F"/>
    <w:rsid w:val="008C6F9D"/>
    <w:rsid w:val="008D56C7"/>
    <w:rsid w:val="008E5C90"/>
    <w:rsid w:val="008F3147"/>
    <w:rsid w:val="008F477A"/>
    <w:rsid w:val="008F6D0D"/>
    <w:rsid w:val="009044AF"/>
    <w:rsid w:val="00912467"/>
    <w:rsid w:val="00915AAE"/>
    <w:rsid w:val="00920ABD"/>
    <w:rsid w:val="009220E6"/>
    <w:rsid w:val="0092468F"/>
    <w:rsid w:val="00926BCC"/>
    <w:rsid w:val="00933017"/>
    <w:rsid w:val="00936504"/>
    <w:rsid w:val="009404DC"/>
    <w:rsid w:val="00942DDD"/>
    <w:rsid w:val="00951624"/>
    <w:rsid w:val="0095671E"/>
    <w:rsid w:val="00967F83"/>
    <w:rsid w:val="009709B0"/>
    <w:rsid w:val="009739A5"/>
    <w:rsid w:val="0098101D"/>
    <w:rsid w:val="00984864"/>
    <w:rsid w:val="009869CA"/>
    <w:rsid w:val="009A3089"/>
    <w:rsid w:val="009A377F"/>
    <w:rsid w:val="009A4AF0"/>
    <w:rsid w:val="009B5C6F"/>
    <w:rsid w:val="009D0226"/>
    <w:rsid w:val="009D6EDC"/>
    <w:rsid w:val="009E10DE"/>
    <w:rsid w:val="009E3575"/>
    <w:rsid w:val="009F161E"/>
    <w:rsid w:val="009F2383"/>
    <w:rsid w:val="00A1170D"/>
    <w:rsid w:val="00A122EF"/>
    <w:rsid w:val="00A1660B"/>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F0535"/>
    <w:rsid w:val="00AF30B4"/>
    <w:rsid w:val="00B056A6"/>
    <w:rsid w:val="00B071BB"/>
    <w:rsid w:val="00B13531"/>
    <w:rsid w:val="00B15711"/>
    <w:rsid w:val="00B2219D"/>
    <w:rsid w:val="00B33478"/>
    <w:rsid w:val="00B4431A"/>
    <w:rsid w:val="00B47E46"/>
    <w:rsid w:val="00B54335"/>
    <w:rsid w:val="00B607D9"/>
    <w:rsid w:val="00B66B3C"/>
    <w:rsid w:val="00B75AFD"/>
    <w:rsid w:val="00B85CB9"/>
    <w:rsid w:val="00B86781"/>
    <w:rsid w:val="00B9643D"/>
    <w:rsid w:val="00BA6049"/>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95C8F"/>
    <w:rsid w:val="00CA3C4C"/>
    <w:rsid w:val="00CA45A1"/>
    <w:rsid w:val="00CD1AD7"/>
    <w:rsid w:val="00CD218B"/>
    <w:rsid w:val="00CD3022"/>
    <w:rsid w:val="00CE0F4E"/>
    <w:rsid w:val="00CE77D7"/>
    <w:rsid w:val="00D03F5B"/>
    <w:rsid w:val="00D1451C"/>
    <w:rsid w:val="00D403C3"/>
    <w:rsid w:val="00D4731D"/>
    <w:rsid w:val="00D55187"/>
    <w:rsid w:val="00D55F9B"/>
    <w:rsid w:val="00D62DB4"/>
    <w:rsid w:val="00D645B9"/>
    <w:rsid w:val="00D65759"/>
    <w:rsid w:val="00D76C2F"/>
    <w:rsid w:val="00DA0409"/>
    <w:rsid w:val="00DA20ED"/>
    <w:rsid w:val="00DA2CF2"/>
    <w:rsid w:val="00DA4E8E"/>
    <w:rsid w:val="00DA4FBF"/>
    <w:rsid w:val="00DA7EE0"/>
    <w:rsid w:val="00DC130F"/>
    <w:rsid w:val="00DD181D"/>
    <w:rsid w:val="00DD26EA"/>
    <w:rsid w:val="00DE25C2"/>
    <w:rsid w:val="00DF1E78"/>
    <w:rsid w:val="00DF26FD"/>
    <w:rsid w:val="00E229DB"/>
    <w:rsid w:val="00E24DE5"/>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96BAE"/>
    <w:rsid w:val="00FB0A8D"/>
    <w:rsid w:val="00FB2AB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uperawesomevectors.deviantart.com/art/Shark-Cartoon-Free-Vector-Illustration-643399222" TargetMode="External"/><Relationship Id="rId42" Type="http://schemas.openxmlformats.org/officeDocument/2006/relationships/image" Target="media/image14.png"/><Relationship Id="rId47" Type="http://schemas.openxmlformats.org/officeDocument/2006/relationships/diagramColors" Target="diagrams/colors1.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9.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image" Target="media/image2.png"/><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lickr.com/photos/falcon1961/3304306800/" TargetMode="External"/><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image" Target="media/image11.png"/><Relationship Id="rId50" Type="http://schemas.openxmlformats.org/officeDocument/2006/relationships/diagramLayout" Target="diagrams/layout2.xml"/><Relationship Id="rId55" Type="http://schemas.openxmlformats.org/officeDocument/2006/relationships/diagramLayout" Target="diagrams/layout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127FE9"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127FE9"/>
    <w:rsid w:val="006B0357"/>
    <w:rsid w:val="00A90D51"/>
    <w:rsid w:val="00B548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86</TotalTime>
  <Pages>4</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Jake Kenealy</cp:lastModifiedBy>
  <cp:revision>7</cp:revision>
  <dcterms:created xsi:type="dcterms:W3CDTF">2021-10-20T05:12:00Z</dcterms:created>
  <dcterms:modified xsi:type="dcterms:W3CDTF">2022-03-31T08:31:00Z</dcterms:modified>
</cp:coreProperties>
</file>